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НАУКИ И ВЫСШЕГО ОБРАЗОВАНИЯ РФ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«ЮЖНО-РОССИЙСКИЙ ГОСУДАРСТВЕННЫЙ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ПОЛИТЕХНИЧЕСКИЙ УНИВЕРСИТЕТ (НПИ) 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имени М.И. ПЛАТОВА»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firstLine="708" w:start="2124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ФАКУЛЬТЕТ                     ФИТУ        </w:t>
      </w:r>
    </w:p>
    <w:p>
      <w:pPr>
        <w:pStyle w:val="Normal"/>
        <w:ind w:firstLine="708" w:start="2124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КАФЕДРА            </w:t>
        <w:tab/>
        <w:t>      ПОВТ      </w:t>
      </w:r>
    </w:p>
    <w:p>
      <w:pPr>
        <w:pStyle w:val="Normal"/>
        <w:ind w:firstLine="708" w:start="2124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НАПРАВЛЕНИЕ </w:t>
        <w:tab/>
        <w:t xml:space="preserve">      02.03.03  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ОТЧЕТ </w:t>
        <w:br/>
        <w:t>ПО ЛАБОРАТОРНОЙ РАБОТЕ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 дисциплине: «Структуры данных»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Выполнил: Никитин Савелий Сергеевич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«___» __________ _____ г.________________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Новочеркасск 202</w:t>
      </w:r>
      <w:r>
        <w:rPr>
          <w:rFonts w:cs="Times New Roman" w:ascii="Times New Roman" w:hAnsi="Times New Roman"/>
          <w:b/>
          <w:bCs/>
          <w:sz w:val="28"/>
          <w:szCs w:val="28"/>
        </w:rPr>
        <w:t>6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г.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cs="Times New Roman" w:ascii="Times New Roman" w:hAnsi="Times New Roman"/>
          <w:b/>
          <w:bCs/>
          <w:sz w:val="28"/>
          <w:szCs w:val="28"/>
        </w:rPr>
        <w:t>2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Задание:</w:t>
      </w:r>
      <w:r>
        <w:rPr>
          <w:rFonts w:cs="Times New Roman" w:ascii="Times New Roman" w:hAnsi="Times New Roman"/>
          <w:bCs/>
          <w:sz w:val="28"/>
          <w:szCs w:val="28"/>
        </w:rPr>
        <w:t xml:space="preserve"> Перемножить 2 квадратные матрицы размера 2048x2048 с элементами типа single complex (комплексное число одинарной точности).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Исходные матрицы генерируются в программе (случайным образом либо по определенной формуле) либо считываются из заранее подготовленного файла.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Оценить сложность алгоритма по формуле c = 2 n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vertAlign w:val="superscript"/>
        </w:rPr>
        <w:t>3</w:t>
      </w:r>
      <w:r>
        <w:rPr>
          <w:rFonts w:cs="Times New Roman" w:ascii="Times New Roman" w:hAnsi="Times New Roman"/>
          <w:bCs/>
          <w:sz w:val="28"/>
          <w:szCs w:val="28"/>
        </w:rPr>
        <w:t>, где n - размерность матрицы.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Оценить производительность в MFlops, p = c/t*10</w:t>
      </w:r>
      <w:r>
        <w:rPr>
          <w:rFonts w:cs="Times New Roman" w:ascii="Times New Roman" w:hAnsi="Times New Roman"/>
          <w:bCs/>
          <w:sz w:val="28"/>
          <w:szCs w:val="28"/>
          <w:vertAlign w:val="superscript"/>
        </w:rPr>
        <w:t>-6</w:t>
      </w:r>
      <w:r>
        <w:rPr>
          <w:rFonts w:cs="Times New Roman" w:ascii="Times New Roman" w:hAnsi="Times New Roman"/>
          <w:bCs/>
          <w:sz w:val="28"/>
          <w:szCs w:val="28"/>
        </w:rPr>
        <w:t>, где t - время в секундах работы алгоритма.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Выполнить 3 варианта перемножения и их анализ и сравнение: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1-й вариант перемножения - по формуле из линейной алгебры.</w:t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2-й вариант перемножения - результат работы функции cblas_cgemm из библиотеки BLAS (рекомендуемая реализация из Intel MKL)</w:t>
      </w:r>
    </w:p>
    <w:p>
      <w:pPr>
        <w:pStyle w:val="Normal"/>
        <w:bidi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3-й вариант перемножения - оптимизированный алгоритм по вашему выбору, написанный вами, производительность должна быть не ниже 30% от 2-го варианта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Идея: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Решение третьего варианта состоит из нескольких способов оптимизации:</w:t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1) Разбиение на блоки (128×128) - блоки помещаются в кэш-память, уменьшается количество обращений к оперативной памяти.</w:t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2) OpenMP - многопоточность, помогает распределить работу между всеми ядрами процессора.</w:t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3) SIMD - процессор выполняет одну операцию над несколькими числами одновременно.</w:t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4) Транспонирование - доступ к элементам матрицы B происходит последовательно, что улучшает локальность данных. </w:t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before="0" w:after="0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Листинг: </w:t>
      </w:r>
    </w:p>
    <w:p>
      <w:pPr>
        <w:pStyle w:val="Normal"/>
        <w:bidi w:val="0"/>
        <w:rPr>
          <w:rFonts w:ascii="Times New Roman" w:hAnsi="Times New Roman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#include &lt;iostream&gt;</w:t>
        <w:br/>
        <w:t>#include &lt;complex&gt;</w:t>
        <w:br/>
        <w:t>#include &lt;vector&gt;</w:t>
        <w:br/>
        <w:t>#include &lt;chrono&gt;</w:t>
        <w:br/>
        <w:t>#include &lt;random&gt;</w:t>
        <w:br/>
        <w:t>#include &lt;omp.h&gt;</w:t>
        <w:br/>
        <w:t>#include &lt;cblas.h&gt;</w:t>
        <w:br/>
        <w:br/>
        <w:t>using namespace std;</w:t>
        <w:br/>
        <w:t>using namespace chrono;</w:t>
        <w:br/>
        <w:br/>
        <w:t>using Comp = complex&lt;float&gt;;</w:t>
        <w:br/>
        <w:br/>
        <w:t>struct Matr {</w:t>
        <w:br/>
        <w:t xml:space="preserve">    int n;</w:t>
        <w:br/>
        <w:t xml:space="preserve">    vector&lt;Comp&gt; d;</w:t>
        <w:br/>
        <w:br/>
        <w:t xml:space="preserve">    Matr(int s) : n(s), d(s*s) {}</w:t>
        <w:br/>
        <w:br/>
        <w:t xml:space="preserve">    Comp get(int i, int j) const { return d[i * n + j]; }</w:t>
        <w:br/>
        <w:t xml:space="preserve">    void set(int i, int j, Comp x) { d[i * n + j] = x; }</w:t>
        <w:br/>
        <w:t>};</w:t>
        <w:br/>
        <w:br/>
        <w:t>void randomFill(Matr&amp; M) {</w:t>
        <w:br/>
        <w:t xml:space="preserve">    random_device rd;</w:t>
        <w:br/>
        <w:t xml:space="preserve">    mt19937 gen(rd());</w:t>
        <w:br/>
        <w:t xml:space="preserve">    uniform_real_distribution&lt;float&gt; dis(-10, 10);</w:t>
        <w:br/>
        <w:t xml:space="preserve">    for (int i = 0; i &lt; M.n * M.n; i++) {</w:t>
        <w:br/>
        <w:t xml:space="preserve">        M.d[i] = Comp(dis(gen), dis(gen));</w:t>
        <w:br/>
        <w:t xml:space="preserve">    }</w:t>
        <w:br/>
        <w:t>}</w:t>
        <w:br/>
        <w:br/>
        <w:t>Matr mul1(const Matr&amp; A, const Matr&amp; B) {</w:t>
        <w:br/>
        <w:t xml:space="preserve">    int n = A.n;</w:t>
        <w:br/>
        <w:t xml:space="preserve">    Matr C(n);</w:t>
        <w:br/>
        <w:br/>
        <w:t xml:space="preserve">    for (int i = 0; i &lt; n; i++) {</w:t>
        <w:br/>
        <w:t xml:space="preserve">        for (int j = 0; j &lt; n; j++) {</w:t>
        <w:br/>
        <w:t xml:space="preserve">            Comp sum = 0;</w:t>
        <w:br/>
        <w:t xml:space="preserve">            for (int k = 0; k &lt; n; k++) {</w:t>
        <w:br/>
        <w:t xml:space="preserve">                sum = sum + A.get(i, k) * B.get(k, j);</w:t>
        <w:br/>
        <w:t xml:space="preserve">            }</w:t>
        <w:br/>
        <w:t xml:space="preserve">            C.set(i, j, sum);</w:t>
        <w:br/>
        <w:t xml:space="preserve">        }</w:t>
        <w:br/>
        <w:t xml:space="preserve">    }</w:t>
        <w:br/>
        <w:t xml:space="preserve">    return C;</w:t>
        <w:br/>
        <w:t>}</w:t>
        <w:br/>
        <w:br/>
        <w:t>Matr mul2(const Matr&amp; A, const Matr&amp; B) {</w:t>
        <w:br/>
        <w:t xml:space="preserve">    int n = A.n;</w:t>
        <w:br/>
        <w:t xml:space="preserve">    Matr C(n);</w:t>
        <w:br/>
        <w:br/>
        <w:t xml:space="preserve">    float alpha[2] = {1, 0};</w:t>
        <w:br/>
        <w:t xml:space="preserve">    float beta[2] = {0, 0};</w:t>
        <w:br/>
        <w:br/>
        <w:t xml:space="preserve">    cblas_cgemm(CblasRowMajor, CblasNoTrans, CblasNoTrans,</w:t>
        <w:br/>
        <w:t xml:space="preserve">                n, n, n, alpha,</w:t>
        <w:br/>
        <w:t xml:space="preserve">                (float*)A.d.data(), n,</w:t>
        <w:br/>
        <w:t xml:space="preserve">                (float*)B.d.data(), n,</w:t>
        <w:br/>
        <w:t xml:space="preserve">                beta, (float*)C.d.data(), n);</w:t>
        <w:br/>
        <w:t xml:space="preserve">    return C;</w:t>
        <w:br/>
        <w:t>}</w:t>
        <w:br/>
        <w:br/>
        <w:t>Matr mul3(const Matr&amp; A, const Matr&amp; B) {</w:t>
        <w:br/>
        <w:t xml:space="preserve">    int n = A.n;</w:t>
        <w:br/>
        <w:t xml:space="preserve">    Matr C(n);</w:t>
        <w:br/>
        <w:br/>
        <w:t xml:space="preserve">    const Comp* a = A.d.data();</w:t>
        <w:br/>
        <w:t xml:space="preserve">    const Comp* b = B.d.data();</w:t>
        <w:br/>
        <w:t xml:space="preserve">    Comp* c = C.d.data();</w:t>
        <w:br/>
        <w:br/>
        <w:t xml:space="preserve">    #pragma omp parallel for</w:t>
        <w:br/>
        <w:t xml:space="preserve">    for (int i = 0; i &lt; n * n; i++) {</w:t>
        <w:br/>
        <w:t xml:space="preserve">        c[i] = 0;</w:t>
        <w:br/>
        <w:t xml:space="preserve">    }</w:t>
        <w:br/>
        <w:br/>
        <w:t xml:space="preserve">    int block = 128;</w:t>
        <w:br/>
        <w:br/>
        <w:t xml:space="preserve">    #pragma omp parallel for collapse(2) schedule(guided)</w:t>
        <w:br/>
        <w:t xml:space="preserve">    for (int i = 0; i &lt; n; i += block) {</w:t>
        <w:br/>
        <w:t xml:space="preserve">        for (int j = 0; j &lt; n; j += block) {</w:t>
        <w:br/>
        <w:t xml:space="preserve">            for (int k = 0; k &lt; n; k += block) {</w:t>
        <w:br/>
        <w:t xml:space="preserve">                int ie = min(i + block, n);</w:t>
        <w:br/>
        <w:t xml:space="preserve">                int je = min(j + block, n);</w:t>
        <w:br/>
        <w:t xml:space="preserve">                int ke = min(k + block, n);</w:t>
        <w:br/>
        <w:br/>
        <w:t xml:space="preserve">                for (int ii = i; ii &lt; ie; ii++) {</w:t>
        <w:br/>
        <w:t xml:space="preserve">                    for (int kk = k; kk &lt; ke; kk++) {</w:t>
        <w:br/>
        <w:t xml:space="preserve">                        Comp aik = a[ii * n + kk];</w:t>
        <w:br/>
        <w:t xml:space="preserve">                        #pragma omp simd</w:t>
        <w:br/>
        <w:t xml:space="preserve">                        for (int jj = j; jj &lt; je; jj++) {</w:t>
        <w:br/>
        <w:t xml:space="preserve">                            c[ii * n + jj] = c[ii * n + jj] + aik * b[kk * n + jj];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return C;</w:t>
        <w:br/>
        <w:t>}</w:t>
        <w:br/>
        <w:br/>
        <w:t>double test(const string&amp; name, Matr&amp; A, Matr&amp; B, Matr (*f)(const Matr&amp;, const Matr&amp;)) {</w:t>
        <w:br/>
        <w:t xml:space="preserve">    cout &lt;&lt; "\n=== " &lt;&lt; name &lt;&lt; " ===" &lt;&lt; endl;</w:t>
        <w:br/>
        <w:br/>
        <w:t xml:space="preserve">    auto start = high_resolution_clock::now();</w:t>
        <w:br/>
        <w:t xml:space="preserve">    Matr C = f(A, B);</w:t>
        <w:br/>
        <w:t xml:space="preserve">    auto end = high_resolution_clock::now();</w:t>
        <w:br/>
        <w:br/>
        <w:t xml:space="preserve">    double t = duration&lt;double&gt;(end - start).count();</w:t>
        <w:br/>
        <w:t xml:space="preserve">    double mflops = 2LL * A.n * A.n * A.n / t / 1000000.0;</w:t>
        <w:br/>
        <w:br/>
        <w:t xml:space="preserve">    cout &lt;&lt; "Время: " &lt;&lt; t &lt;&lt; " сек" &lt;&lt; endl;</w:t>
        <w:br/>
        <w:t xml:space="preserve">    cout &lt;&lt; "MFLOPS: " &lt;&lt; mflops &lt;&lt; endl;</w:t>
        <w:br/>
        <w:br/>
        <w:t xml:space="preserve">    return mflops;</w:t>
        <w:br/>
        <w:t>}</w:t>
        <w:br/>
        <w:br/>
        <w:t>int main() {</w:t>
        <w:br/>
        <w:t xml:space="preserve">    const int N = 2048;</w:t>
        <w:br/>
        <w:br/>
        <w:t xml:space="preserve">    cout &lt;&lt; "Никитин Савелий Сергеевич, группа 020303-АИСа-о25" &lt;&lt; endl;</w:t>
        <w:br/>
        <w:br/>
        <w:t xml:space="preserve">    Matr A(N), B(N);</w:t>
        <w:br/>
        <w:br/>
        <w:t xml:space="preserve">    randomFill(A);</w:t>
        <w:br/>
        <w:t xml:space="preserve">    randomFill(B);</w:t>
        <w:br/>
        <w:t xml:space="preserve">    mul3(A, B);</w:t>
        <w:br/>
        <w:br/>
        <w:t xml:space="preserve">    double a = test("ВАРИАНТ 1: ", A, B, mul1);</w:t>
        <w:br/>
        <w:t xml:space="preserve">    double b = test("ВАРИАНТ 2: ", A, B, mul2);</w:t>
        <w:br/>
        <w:t xml:space="preserve">    double c = test("ВАРИАНТ 3: ", A, B, mul3);</w:t>
        <w:br/>
        <w:br/>
        <w:t xml:space="preserve">    cout &lt;&lt; "Вариант 1: " &lt;&lt; (a / b * 100) &lt;&lt; "% от BLAS" &lt;&lt; endl;</w:t>
        <w:br/>
        <w:t xml:space="preserve">    cout &lt;&lt; "Вариант 2: 100% (эталон)" &lt;&lt; endl;</w:t>
        <w:br/>
        <w:t xml:space="preserve">    cout &lt;&lt; "Вариант 3: " &lt;&lt; (c / b * 100) &lt;&lt; "% от BLAS" &lt;&lt; endl;</w:t>
        <w:br/>
        <w:br/>
        <w:br/>
        <w:t xml:space="preserve">    return 0;</w:t>
        <w:br/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Результаты выполнения программы: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На выходе пользователь получает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3 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варианта перемножения матриц, с какой скоростью были выполнены, за сколько и их сравнения в процентах</w:t>
      </w:r>
      <w:r>
        <w:rPr>
          <w:rFonts w:cs="Times New Roman" w:ascii="Times New Roman" w:hAnsi="Times New Roman"/>
          <w:bCs/>
          <w:sz w:val="28"/>
          <w:szCs w:val="28"/>
        </w:rPr>
        <w:t>.</w:t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1740" cy="23399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23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modern"/>
    <w:pitch w:val="fixed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3a8f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83a8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83a8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83a8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83a8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83a8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83a8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83a8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83a8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83a8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83a8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83a8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83a8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83a8f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83a8f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83a8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83a8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83a8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83a8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d83a8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83a8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83a8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83a8f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83a8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83a8f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d83a8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83a8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83a8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83a8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8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1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039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Python_otchet.dotx</Template>
  <TotalTime>48</TotalTime>
  <Application>LibreOffice/26.2.2.2$Windows_X86_64 LibreOffice_project/1f77d10d6938fd34972958f64b2bcfa54f8b1ba5</Application>
  <AppVersion>15.0000</AppVersion>
  <Pages>6</Pages>
  <Words>815</Words>
  <Characters>3836</Characters>
  <CharactersWithSpaces>5385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2026-02-12T17:02:00Z</dcterms:created>
  <dc:creator>Савелий Никитин</dc:creator>
  <dc:description/>
  <dc:language>ru-RU</dc:language>
  <cp:lastModifiedBy/>
  <dcterms:modified xsi:type="dcterms:W3CDTF">2026-04-23T21:10:27Z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